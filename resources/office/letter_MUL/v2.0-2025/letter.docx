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4"/>
          <w:szCs w:val="24"/>
        </w:rPr>
        <w:id w:val="912358145"/>
        <w:docPartObj>
          <w:docPartGallery w:val="Cover Pages"/>
          <w:docPartUnique/>
        </w:docPartObj>
      </w:sdtPr>
      <w:sdtEndPr>
        <w:rPr>
          <w:sz w:val="22"/>
          <w:szCs w:val="22"/>
        </w:rPr>
      </w:sdtEndPr>
      <w:sdtContent>
        <w:p w14:paraId="2AFDD021" w14:textId="77777777" w:rsidR="000D77D0" w:rsidRPr="00242C3D" w:rsidRDefault="000D77D0" w:rsidP="00123237">
          <w:pPr>
            <w:framePr w:w="4820" w:h="2268" w:hRule="exact" w:wrap="notBeside" w:vAnchor="page" w:hAnchor="page" w:x="1419" w:y="2467" w:anchorLock="1"/>
            <w:rPr>
              <w:sz w:val="24"/>
              <w:szCs w:val="24"/>
            </w:rPr>
          </w:pPr>
        </w:p>
        <w:p w14:paraId="662659A7" w14:textId="77777777" w:rsidR="000D77D0" w:rsidRPr="00242C3D" w:rsidRDefault="000D77D0" w:rsidP="00123237">
          <w:pPr>
            <w:framePr w:w="4820" w:h="2268" w:hRule="exact" w:wrap="notBeside" w:vAnchor="page" w:hAnchor="page" w:x="1419" w:y="2467" w:anchorLock="1"/>
            <w:rPr>
              <w:sz w:val="24"/>
              <w:szCs w:val="24"/>
            </w:rPr>
          </w:pPr>
        </w:p>
        <w:p w14:paraId="684A4970" w14:textId="77777777" w:rsidR="000D77D0" w:rsidRDefault="000D77D0" w:rsidP="00123237">
          <w:pPr>
            <w:framePr w:w="4820" w:h="2268" w:hRule="exact" w:wrap="notBeside" w:vAnchor="page" w:hAnchor="page" w:x="1419" w:y="2467" w:anchorLock="1"/>
            <w:rPr>
              <w:sz w:val="24"/>
              <w:szCs w:val="24"/>
            </w:rPr>
          </w:pPr>
          <w:proofErr w:type="spellStart"/>
          <w:r w:rsidRPr="00242C3D">
            <w:rPr>
              <w:sz w:val="24"/>
              <w:szCs w:val="24"/>
            </w:rPr>
            <w:t>Adressat</w:t>
          </w:r>
          <w:r w:rsidR="001B48F0">
            <w:rPr>
              <w:sz w:val="24"/>
              <w:szCs w:val="24"/>
            </w:rPr>
            <w:t>z</w:t>
          </w:r>
          <w:proofErr w:type="spellEnd"/>
        </w:p>
        <w:p w14:paraId="04F02B80" w14:textId="77777777" w:rsidR="000D77D0" w:rsidRPr="00242C3D" w:rsidRDefault="000D77D0" w:rsidP="00F608CA">
          <w:pPr>
            <w:framePr w:w="3982" w:h="635" w:hRule="exact" w:hSpace="142" w:wrap="notBeside" w:vAnchor="page" w:hAnchor="page" w:x="6452" w:y="4276" w:anchorLock="1"/>
            <w:jc w:val="right"/>
            <w:rPr>
              <w:sz w:val="24"/>
              <w:szCs w:val="24"/>
            </w:rPr>
          </w:pPr>
          <w:r w:rsidRPr="00242C3D">
            <w:rPr>
              <w:sz w:val="24"/>
              <w:szCs w:val="24"/>
            </w:rPr>
            <w:t xml:space="preserve">Leoben, </w:t>
          </w:r>
          <w:r w:rsidRPr="00242C3D">
            <w:rPr>
              <w:sz w:val="24"/>
              <w:szCs w:val="24"/>
            </w:rPr>
            <w:fldChar w:fldCharType="begin"/>
          </w:r>
          <w:r w:rsidRPr="00242C3D">
            <w:rPr>
              <w:sz w:val="24"/>
              <w:szCs w:val="24"/>
            </w:rPr>
            <w:instrText xml:space="preserve"> CREATEDATE  \@ "dd.MM.yyyy" \* MERGEFORMAT </w:instrText>
          </w:r>
          <w:r w:rsidRPr="00242C3D">
            <w:rPr>
              <w:sz w:val="24"/>
              <w:szCs w:val="24"/>
            </w:rPr>
            <w:fldChar w:fldCharType="separate"/>
          </w:r>
          <w:r w:rsidR="001B48F0">
            <w:rPr>
              <w:noProof/>
              <w:sz w:val="24"/>
              <w:szCs w:val="24"/>
            </w:rPr>
            <w:t>12.05.2025</w:t>
          </w:r>
          <w:r w:rsidRPr="00242C3D">
            <w:rPr>
              <w:sz w:val="24"/>
              <w:szCs w:val="24"/>
            </w:rPr>
            <w:fldChar w:fldCharType="end"/>
          </w:r>
        </w:p>
        <w:p w14:paraId="0CC190DD" w14:textId="77777777" w:rsidR="000D77D0" w:rsidRPr="00242C3D" w:rsidRDefault="000D77D0" w:rsidP="00F608CA">
          <w:pPr>
            <w:framePr w:w="3982" w:h="635" w:hRule="exact" w:hSpace="142" w:wrap="notBeside" w:vAnchor="page" w:hAnchor="page" w:x="6452" w:y="4276" w:anchorLock="1"/>
            <w:jc w:val="right"/>
            <w:rPr>
              <w:sz w:val="24"/>
              <w:szCs w:val="24"/>
            </w:rPr>
          </w:pPr>
          <w:r w:rsidRPr="00242C3D">
            <w:rPr>
              <w:sz w:val="24"/>
              <w:szCs w:val="24"/>
            </w:rPr>
            <w:t xml:space="preserve">Sachbearbeiter*in: </w:t>
          </w:r>
          <w:sdt>
            <w:sdtPr>
              <w:rPr>
                <w:sz w:val="24"/>
                <w:szCs w:val="24"/>
              </w:rPr>
              <w:alias w:val="Autor"/>
              <w:tag w:val=""/>
              <w:id w:val="858396274"/>
              <w:placeholder>
                <w:docPart w:val="9B5107EE0ED4404E8EC26179C6EBBAAF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1B48F0">
                <w:rPr>
                  <w:sz w:val="24"/>
                  <w:szCs w:val="24"/>
                </w:rPr>
                <w:t>Regina Kranz</w:t>
              </w:r>
            </w:sdtContent>
          </w:sdt>
        </w:p>
        <w:p w14:paraId="78DF2D12" w14:textId="77777777" w:rsidR="000D77D0" w:rsidRPr="00242C3D" w:rsidRDefault="000D77D0" w:rsidP="00EB61F1">
          <w:pPr>
            <w:rPr>
              <w:sz w:val="24"/>
              <w:szCs w:val="24"/>
            </w:rPr>
          </w:pPr>
        </w:p>
        <w:p w14:paraId="24D113FC" w14:textId="77777777" w:rsidR="000D77D0" w:rsidRPr="00242C3D" w:rsidRDefault="000D77D0" w:rsidP="00EB5665">
          <w:pPr>
            <w:rPr>
              <w:sz w:val="24"/>
              <w:szCs w:val="24"/>
            </w:rPr>
          </w:pPr>
        </w:p>
        <w:p w14:paraId="03F87B8C" w14:textId="77777777" w:rsidR="000D77D0" w:rsidRPr="00242C3D" w:rsidRDefault="000D77D0" w:rsidP="008D1A08">
          <w:pPr>
            <w:spacing w:line="720" w:lineRule="auto"/>
            <w:rPr>
              <w:color w:val="00727D"/>
              <w:sz w:val="24"/>
              <w:szCs w:val="24"/>
            </w:rPr>
          </w:pPr>
          <w:r w:rsidRPr="00242C3D">
            <w:rPr>
              <w:color w:val="00727D"/>
              <w:sz w:val="24"/>
              <w:szCs w:val="24"/>
            </w:rPr>
            <w:t>BETREFF</w:t>
          </w:r>
        </w:p>
        <w:p w14:paraId="6EA86AE5" w14:textId="77777777" w:rsidR="000D77D0" w:rsidRPr="00242C3D" w:rsidRDefault="000D77D0" w:rsidP="008D1A08">
          <w:pPr>
            <w:spacing w:line="600" w:lineRule="auto"/>
            <w:rPr>
              <w:sz w:val="24"/>
              <w:szCs w:val="24"/>
            </w:rPr>
          </w:pPr>
          <w:r w:rsidRPr="00242C3D">
            <w:rPr>
              <w:sz w:val="24"/>
              <w:szCs w:val="24"/>
            </w:rPr>
            <w:t>Sehr geehrte Damen und Herren,</w:t>
          </w:r>
        </w:p>
        <w:p w14:paraId="4E19C681" w14:textId="77777777" w:rsidR="000D77D0" w:rsidRPr="00242C3D" w:rsidRDefault="000D77D0" w:rsidP="00215F63">
          <w:pPr>
            <w:spacing w:line="276" w:lineRule="auto"/>
            <w:rPr>
              <w:sz w:val="24"/>
              <w:szCs w:val="24"/>
            </w:rPr>
          </w:pPr>
          <w:r w:rsidRPr="00242C3D">
            <w:rPr>
              <w:noProof/>
              <w:sz w:val="24"/>
              <w:szCs w:val="24"/>
            </w:rPr>
            <w:t>Inhalt</w:t>
          </w:r>
        </w:p>
        <w:p w14:paraId="4DE131AF" w14:textId="77777777" w:rsidR="0019545E" w:rsidRDefault="0019545E" w:rsidP="00EB5665">
          <w:pPr>
            <w:rPr>
              <w:sz w:val="24"/>
              <w:szCs w:val="24"/>
            </w:rPr>
          </w:pPr>
        </w:p>
        <w:p w14:paraId="533BD2DA" w14:textId="77777777" w:rsidR="000D77D0" w:rsidRPr="00242C3D" w:rsidRDefault="000D77D0" w:rsidP="00EB5665">
          <w:pPr>
            <w:rPr>
              <w:sz w:val="24"/>
              <w:szCs w:val="24"/>
            </w:rPr>
          </w:pPr>
          <w:r w:rsidRPr="00242C3D">
            <w:rPr>
              <w:sz w:val="24"/>
              <w:szCs w:val="24"/>
            </w:rPr>
            <w:t>Glück auf!</w:t>
          </w:r>
        </w:p>
        <w:p w14:paraId="3914CB97" w14:textId="77777777" w:rsidR="000D77D0" w:rsidRPr="00242C3D" w:rsidRDefault="000D77D0" w:rsidP="00EB5665">
          <w:pPr>
            <w:rPr>
              <w:sz w:val="24"/>
              <w:szCs w:val="24"/>
            </w:rPr>
          </w:pPr>
        </w:p>
        <w:p w14:paraId="6DD323E3" w14:textId="77777777" w:rsidR="000D77D0" w:rsidRPr="00242C3D" w:rsidRDefault="000D77D0" w:rsidP="00EB5665">
          <w:pPr>
            <w:rPr>
              <w:sz w:val="24"/>
              <w:szCs w:val="24"/>
            </w:rPr>
          </w:pPr>
        </w:p>
        <w:p w14:paraId="5814B8F8" w14:textId="77777777" w:rsidR="000D77D0" w:rsidRPr="00242C3D" w:rsidRDefault="000D77D0" w:rsidP="00EB5665">
          <w:pPr>
            <w:rPr>
              <w:sz w:val="24"/>
              <w:szCs w:val="24"/>
            </w:rPr>
          </w:pPr>
        </w:p>
        <w:p w14:paraId="2E08E586" w14:textId="77777777" w:rsidR="000D77D0" w:rsidRPr="00242C3D" w:rsidRDefault="006E431E" w:rsidP="00EB5665">
          <w:pPr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alias w:val="Autor"/>
              <w:tag w:val=""/>
              <w:id w:val="-1785957835"/>
              <w:placeholder>
                <w:docPart w:val="D116A4EC3437451C83BA604BE49FCA9A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1B48F0">
                <w:rPr>
                  <w:sz w:val="24"/>
                  <w:szCs w:val="24"/>
                </w:rPr>
                <w:t>Regina Kranz</w:t>
              </w:r>
            </w:sdtContent>
          </w:sdt>
        </w:p>
        <w:p w14:paraId="265A20F2" w14:textId="77777777" w:rsidR="000D77D0" w:rsidRPr="00242C3D" w:rsidRDefault="000D77D0" w:rsidP="00EB5665">
          <w:pPr>
            <w:rPr>
              <w:sz w:val="24"/>
              <w:szCs w:val="24"/>
            </w:rPr>
          </w:pPr>
        </w:p>
        <w:p w14:paraId="6AAEA087" w14:textId="77777777" w:rsidR="000D77D0" w:rsidRDefault="000D77D0">
          <w:r w:rsidRPr="00242C3D">
            <w:rPr>
              <w:b/>
              <w:bCs/>
              <w:sz w:val="24"/>
              <w:szCs w:val="24"/>
            </w:rPr>
            <w:t>Beilagen</w:t>
          </w:r>
        </w:p>
      </w:sdtContent>
    </w:sdt>
    <w:p w14:paraId="48515939" w14:textId="77777777" w:rsidR="0080315A" w:rsidRDefault="0080315A"/>
    <w:sectPr w:rsidR="0080315A" w:rsidSect="001954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577A3" w14:textId="77777777" w:rsidR="001B48F0" w:rsidRDefault="001B48F0" w:rsidP="000D77D0">
      <w:r>
        <w:separator/>
      </w:r>
    </w:p>
  </w:endnote>
  <w:endnote w:type="continuationSeparator" w:id="0">
    <w:p w14:paraId="3CDF8C63" w14:textId="77777777" w:rsidR="001B48F0" w:rsidRDefault="001B48F0" w:rsidP="000D7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D92FF" w14:textId="77777777" w:rsidR="00AC1F32" w:rsidRDefault="00AC1F3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6B262" w14:textId="77777777" w:rsidR="00AC1F32" w:rsidRDefault="00AC1F3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39022" w14:textId="77777777" w:rsidR="005B7A42" w:rsidRDefault="005B7A42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28100" wp14:editId="086BA90E">
              <wp:simplePos x="0" y="0"/>
              <wp:positionH relativeFrom="margin">
                <wp:posOffset>180340</wp:posOffset>
              </wp:positionH>
              <wp:positionV relativeFrom="paragraph">
                <wp:posOffset>-118583</wp:posOffset>
              </wp:positionV>
              <wp:extent cx="5400000" cy="0"/>
              <wp:effectExtent l="0" t="0" r="0" b="0"/>
              <wp:wrapNone/>
              <wp:docPr id="9" name="trenner fusszei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0" cy="0"/>
                      </a:xfrm>
                      <a:prstGeom prst="line">
                        <a:avLst/>
                      </a:prstGeom>
                      <a:ln>
                        <a:solidFill>
                          <a:srgbClr val="00727D">
                            <a:alpha val="25098"/>
                          </a:srgb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75D98D" id="trenner fusszeile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4.2pt,-9.35pt" to="439.4pt,-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" strokecolor="#00727d" strokeweight=".5pt">
              <v:stroke opacity="16448f" joinstyle="miter"/>
              <w10:wrap anchorx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72576" behindDoc="0" locked="0" layoutInCell="1" allowOverlap="1" wp14:anchorId="25413F93" wp14:editId="5330BACD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1601470" cy="203200"/>
          <wp:effectExtent l="0" t="0" r="0" b="6350"/>
          <wp:wrapNone/>
          <wp:docPr id="5" name="clai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4286142" name="clai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1470" cy="2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8B50C" w14:textId="77777777" w:rsidR="001B48F0" w:rsidRDefault="001B48F0" w:rsidP="000D77D0">
      <w:r>
        <w:separator/>
      </w:r>
    </w:p>
  </w:footnote>
  <w:footnote w:type="continuationSeparator" w:id="0">
    <w:p w14:paraId="1EEDC682" w14:textId="77777777" w:rsidR="001B48F0" w:rsidRDefault="001B48F0" w:rsidP="000D7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819C8" w14:textId="77777777" w:rsidR="00AC1F32" w:rsidRDefault="00AC1F3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488B0" w14:textId="77777777" w:rsidR="00AC1F32" w:rsidRDefault="00AC1F32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21821" w14:textId="491F3025" w:rsidR="000D77D0" w:rsidRDefault="000D77D0" w:rsidP="000D77D0">
    <w:pPr>
      <w:pStyle w:val="Kopfzeile"/>
      <w:ind w:left="1498"/>
      <w:rPr>
        <w:b/>
      </w:rPr>
    </w:pPr>
    <w:r>
      <w:rPr>
        <w:b/>
        <w:noProof/>
      </w:rPr>
      <w:drawing>
        <wp:anchor distT="0" distB="0" distL="114300" distR="114300" simplePos="0" relativeHeight="251663360" behindDoc="0" locked="0" layoutInCell="1" allowOverlap="1" wp14:anchorId="64E6A483" wp14:editId="6C747408">
          <wp:simplePos x="0" y="0"/>
          <wp:positionH relativeFrom="column">
            <wp:posOffset>-186055</wp:posOffset>
          </wp:positionH>
          <wp:positionV relativeFrom="paragraph">
            <wp:posOffset>-149860</wp:posOffset>
          </wp:positionV>
          <wp:extent cx="1571625" cy="1497330"/>
          <wp:effectExtent l="0" t="0" r="0" b="0"/>
          <wp:wrapSquare wrapText="bothSides"/>
          <wp:docPr id="3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82781" name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497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B48F0">
      <w:rPr>
        <w:b/>
      </w:rPr>
      <w:t>Lehrs</w:t>
    </w:r>
    <w:r w:rsidRPr="00122E9E">
      <w:rPr>
        <w:b/>
      </w:rPr>
      <w:t>t</w:t>
    </w:r>
    <w:r w:rsidR="001B48F0">
      <w:rPr>
        <w:b/>
      </w:rPr>
      <w:t xml:space="preserve">uhl für </w:t>
    </w:r>
    <w:r w:rsidR="00AC1F32">
      <w:rPr>
        <w:b/>
      </w:rPr>
      <w:t>Metallkunde</w:t>
    </w:r>
  </w:p>
  <w:p w14:paraId="63D4955C" w14:textId="0E9F83FF" w:rsidR="000D77D0" w:rsidRPr="00613A9F" w:rsidRDefault="001B48F0" w:rsidP="00613A9F">
    <w:pPr>
      <w:pStyle w:val="Kopfzeile"/>
      <w:ind w:left="1498"/>
      <w:rPr>
        <w:b/>
      </w:rPr>
    </w:pPr>
    <w:r>
      <w:rPr>
        <w:b/>
      </w:rPr>
      <w:t>Department Werkstoffwissenschaft</w:t>
    </w:r>
  </w:p>
  <w:p w14:paraId="6D72CF7F" w14:textId="1897840A" w:rsidR="000D77D0" w:rsidRPr="001B48F0" w:rsidRDefault="006E431E" w:rsidP="000D77D0">
    <w:pPr>
      <w:pStyle w:val="Kopfzeile"/>
      <w:ind w:left="1498"/>
    </w:pPr>
    <w:r>
      <w:rPr>
        <w:noProof/>
      </w:rPr>
      <w:drawing>
        <wp:anchor distT="0" distB="0" distL="114300" distR="114300" simplePos="0" relativeHeight="251675648" behindDoc="0" locked="0" layoutInCell="1" allowOverlap="1" wp14:anchorId="0802AD69" wp14:editId="577A4CC2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1195070" cy="690880"/>
          <wp:effectExtent l="0" t="0" r="508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5070" cy="690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B48F0" w:rsidRPr="001B48F0">
      <w:t>Franz-Josef-Straße 18</w:t>
    </w:r>
    <w:r w:rsidR="00887C1C" w:rsidRPr="001B48F0">
      <w:t xml:space="preserve">, </w:t>
    </w:r>
    <w:r w:rsidR="000D77D0" w:rsidRPr="001B48F0">
      <w:t>A-8700 Leoben</w:t>
    </w:r>
  </w:p>
  <w:p w14:paraId="688F3C9C" w14:textId="03FF5001" w:rsidR="000D77D0" w:rsidRDefault="000D77D0" w:rsidP="000D77D0">
    <w:pPr>
      <w:pStyle w:val="Kopfzeile"/>
      <w:ind w:left="1498"/>
    </w:pPr>
    <w:r w:rsidRPr="00122E9E">
      <w:t>Tel.: +43 3842 402</w:t>
    </w:r>
    <w:r>
      <w:t xml:space="preserve"> </w:t>
    </w:r>
    <w:r w:rsidR="001B48F0">
      <w:t>42</w:t>
    </w:r>
    <w:r w:rsidR="00AC1F32">
      <w:t>0</w:t>
    </w:r>
    <w:r w:rsidR="0065583F">
      <w:t>1</w:t>
    </w:r>
  </w:p>
  <w:p w14:paraId="5A152814" w14:textId="1BDD391E" w:rsidR="000D77D0" w:rsidRPr="00122E9E" w:rsidRDefault="0065583F" w:rsidP="000D77D0">
    <w:pPr>
      <w:pStyle w:val="Kopfzeile"/>
      <w:tabs>
        <w:tab w:val="clear" w:pos="4536"/>
        <w:tab w:val="clear" w:pos="9072"/>
        <w:tab w:val="right" w:pos="9070"/>
      </w:tabs>
      <w:ind w:left="1498"/>
    </w:pPr>
    <w:r>
      <w:t>materials</w:t>
    </w:r>
    <w:r w:rsidR="000D77D0" w:rsidRPr="00122E9E">
      <w:t>@unileoben.ac.at</w:t>
    </w:r>
    <w:r w:rsidR="000D77D0" w:rsidRPr="00122E9E">
      <w:tab/>
    </w:r>
  </w:p>
  <w:p w14:paraId="78AF6752" w14:textId="77777777" w:rsidR="000D77D0" w:rsidRPr="00122E9E" w:rsidRDefault="000D77D0" w:rsidP="000D77D0">
    <w:pPr>
      <w:pStyle w:val="Kopfzeile"/>
      <w:ind w:left="1498"/>
    </w:pPr>
    <w:r w:rsidRPr="00122E9E">
      <w:t>www.</w:t>
    </w:r>
    <w:r w:rsidR="001B48F0">
      <w:t>materials</w:t>
    </w:r>
    <w:r w:rsidRPr="00122E9E">
      <w:t>.ac.at</w:t>
    </w:r>
  </w:p>
  <w:p w14:paraId="7C1BAFBE" w14:textId="77777777" w:rsidR="001B48F0" w:rsidRPr="001B48F0" w:rsidRDefault="001B48F0" w:rsidP="001B48F0">
    <w:pPr>
      <w:pStyle w:val="Kopfzeile"/>
      <w:ind w:left="1498"/>
    </w:pPr>
    <w:r>
      <w:rPr>
        <w:noProof/>
      </w:rPr>
      <w:t>htt</w:t>
    </w:r>
    <w:r w:rsidRPr="001B48F0">
      <w:rPr>
        <w:noProof/>
      </w:rPr>
      <w:t>ps://materials.unileoben.ac.at/</w:t>
    </w:r>
  </w:p>
  <w:p w14:paraId="4D320F13" w14:textId="6A85233F" w:rsidR="000D77D0" w:rsidRDefault="000D77D0">
    <w:pPr>
      <w:pStyle w:val="Kopfzeile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DCEDCBC" wp14:editId="23F6C93A">
              <wp:simplePos x="0" y="0"/>
              <wp:positionH relativeFrom="column">
                <wp:posOffset>-719042</wp:posOffset>
              </wp:positionH>
              <wp:positionV relativeFrom="paragraph">
                <wp:posOffset>2141811</wp:posOffset>
              </wp:positionV>
              <wp:extent cx="180000" cy="3455581"/>
              <wp:effectExtent l="0" t="0" r="29845" b="12065"/>
              <wp:wrapNone/>
              <wp:docPr id="1" name="Gruppieren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0000" cy="3455581"/>
                        <a:chOff x="0" y="0"/>
                        <a:chExt cx="180000" cy="3455581"/>
                      </a:xfrm>
                    </wpg:grpSpPr>
                    <wps:wsp>
                      <wps:cNvPr id="8" name="falz3"/>
                      <wps:cNvCnPr/>
                      <wps:spPr>
                        <a:xfrm>
                          <a:off x="0" y="3455581"/>
                          <a:ext cx="1800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" name="falz2"/>
                      <wps:cNvCnPr/>
                      <wps:spPr>
                        <a:xfrm>
                          <a:off x="0" y="1562986"/>
                          <a:ext cx="1800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" name="falz1"/>
                      <wps:cNvCnPr/>
                      <wps:spPr>
                        <a:xfrm>
                          <a:off x="0" y="0"/>
                          <a:ext cx="1800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55F0F8" id="Gruppieren 1" o:spid="_x0000_s1026" style="position:absolute;margin-left:-56.6pt;margin-top:168.65pt;width:14.15pt;height:272.1pt;z-index:251661312" coordsize="1800,34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">
              <v:line id="falz3" o:spid="_x0000_s1027" style="position:absolute;visibility:visible;mso-wrap-style:square" from="0,34555" to="1800,34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" strokecolor="gray [1629]" strokeweight=".25pt">
                <v:stroke joinstyle="miter"/>
              </v:line>
              <v:line id="falz2" o:spid="_x0000_s1028" style="position:absolute;visibility:visible;mso-wrap-style:square" from="0,15629" to="1800,15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" strokecolor="gray [1629]" strokeweight=".25pt">
                <v:stroke joinstyle="miter"/>
              </v:line>
              <v:line id="falz1" o:spid="_x0000_s1029" style="position:absolute;visibility:visible;mso-wrap-style:square" from="0,0" to="18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" strokecolor="gray [1629]" strokeweight=".25pt">
                <v:stroke joinstyle="miter"/>
              </v:lin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F0"/>
    <w:rsid w:val="00024BFC"/>
    <w:rsid w:val="000D77D0"/>
    <w:rsid w:val="0019545E"/>
    <w:rsid w:val="001B48F0"/>
    <w:rsid w:val="001C74CC"/>
    <w:rsid w:val="00215F63"/>
    <w:rsid w:val="00323289"/>
    <w:rsid w:val="00381206"/>
    <w:rsid w:val="00483495"/>
    <w:rsid w:val="005B7A42"/>
    <w:rsid w:val="00613A9F"/>
    <w:rsid w:val="0065583F"/>
    <w:rsid w:val="006E431E"/>
    <w:rsid w:val="007D55E4"/>
    <w:rsid w:val="0080315A"/>
    <w:rsid w:val="00887C1C"/>
    <w:rsid w:val="008A6748"/>
    <w:rsid w:val="00A93392"/>
    <w:rsid w:val="00AC1F32"/>
    <w:rsid w:val="00AE3FE5"/>
    <w:rsid w:val="00DD5912"/>
    <w:rsid w:val="00E96D87"/>
    <w:rsid w:val="00F6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F6E47B2"/>
  <w15:chartTrackingRefBased/>
  <w15:docId w15:val="{FCDCDA95-54B1-456A-849B-7683FAB5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D77D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D77D0"/>
  </w:style>
  <w:style w:type="paragraph" w:styleId="Fuzeile">
    <w:name w:val="footer"/>
    <w:basedOn w:val="Standard"/>
    <w:link w:val="FuzeileZchn"/>
    <w:uiPriority w:val="99"/>
    <w:unhideWhenUsed/>
    <w:rsid w:val="000D77D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D7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0871821\AppData\Local\Temp\notesF34BD5\Briefpapier_allgemein_einseiti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B5107EE0ED4404E8EC26179C6EBBAA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C4E7CA5-899D-44DD-847A-7E4F3CDC691A}"/>
      </w:docPartPr>
      <w:docPartBody>
        <w:p w:rsidR="009619A2" w:rsidRDefault="009619A2">
          <w:pPr>
            <w:pStyle w:val="9B5107EE0ED4404E8EC26179C6EBBAAF"/>
          </w:pPr>
          <w:r w:rsidRPr="0093079F">
            <w:rPr>
              <w:rStyle w:val="Platzhaltertext"/>
            </w:rPr>
            <w:t>[Autor]</w:t>
          </w:r>
        </w:p>
      </w:docPartBody>
    </w:docPart>
    <w:docPart>
      <w:docPartPr>
        <w:name w:val="D116A4EC3437451C83BA604BE49FCA9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C4E2904-BA21-418E-B035-147F80528DF1}"/>
      </w:docPartPr>
      <w:docPartBody>
        <w:p w:rsidR="009619A2" w:rsidRDefault="009619A2">
          <w:pPr>
            <w:pStyle w:val="D116A4EC3437451C83BA604BE49FCA9A"/>
          </w:pPr>
          <w:r w:rsidRPr="00007124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A2"/>
    <w:rsid w:val="0096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9B5107EE0ED4404E8EC26179C6EBBAAF">
    <w:name w:val="9B5107EE0ED4404E8EC26179C6EBBAAF"/>
  </w:style>
  <w:style w:type="paragraph" w:customStyle="1" w:styleId="D116A4EC3437451C83BA604BE49FCA9A">
    <w:name w:val="D116A4EC3437451C83BA604BE49FCA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MUL-2025">
      <a:dk1>
        <a:srgbClr val="000000"/>
      </a:dk1>
      <a:lt1>
        <a:srgbClr val="FFFFFF"/>
      </a:lt1>
      <a:dk2>
        <a:srgbClr val="00727D"/>
      </a:dk2>
      <a:lt2>
        <a:srgbClr val="F8F8F8"/>
      </a:lt2>
      <a:accent1>
        <a:srgbClr val="00727D"/>
      </a:accent1>
      <a:accent2>
        <a:srgbClr val="B2B2B2"/>
      </a:accent2>
      <a:accent3>
        <a:srgbClr val="87CDD2"/>
      </a:accent3>
      <a:accent4>
        <a:srgbClr val="00FFFF"/>
      </a:accent4>
      <a:accent5>
        <a:srgbClr val="1A2528"/>
      </a:accent5>
      <a:accent6>
        <a:srgbClr val="383837"/>
      </a:accent6>
      <a:hlink>
        <a:srgbClr val="00727D"/>
      </a:hlink>
      <a:folHlink>
        <a:srgbClr val="3A3938"/>
      </a:folHlink>
    </a:clrScheme>
    <a:fontScheme name="MU Briefpapier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Briefpapier_allgemein_einseitig</Template>
  <TotalTime>0</TotalTime>
  <Pages>1</Pages>
  <Words>27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Kranz</dc:creator>
  <cp:keywords/>
  <dc:description/>
  <cp:lastModifiedBy>Angelika Tremmel</cp:lastModifiedBy>
  <cp:revision>3</cp:revision>
  <dcterms:created xsi:type="dcterms:W3CDTF">2025-05-12T09:32:00Z</dcterms:created>
  <dcterms:modified xsi:type="dcterms:W3CDTF">2025-05-15T11:31:00Z</dcterms:modified>
</cp:coreProperties>
</file>